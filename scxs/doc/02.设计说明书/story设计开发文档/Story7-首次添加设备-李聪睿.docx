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5863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0B24D4DE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添加设备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功能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在此系统中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处于核心基础地位</w:t>
      </w: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，</w:t>
      </w:r>
      <w:bookmarkStart w:id="6" w:name="_GoBack"/>
      <w:bookmarkEnd w:id="6"/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它允许用户手动输入设备ID与名称，旨在将设备精准录入系统库，为后续设备调配、维护、使用记录等管理操作筑牢数据根基，提升整体管理效率。</w:t>
      </w:r>
    </w:p>
    <w:p w14:paraId="03C01A63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0BDEDC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05F374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148205" cy="4609465"/>
            <wp:effectExtent l="0" t="0" r="1079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9F97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2E8A80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45280" cy="4417060"/>
            <wp:effectExtent l="0" t="0" r="0" b="0"/>
            <wp:docPr id="5" name="图片 5" descr="image_美图抠图2025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_美图抠图202504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B26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207172CC"/>
    <w:p w14:paraId="415CF2B5">
      <w:r>
        <w:drawing>
          <wp:inline distT="0" distB="0" distL="114300" distR="114300">
            <wp:extent cx="4189095" cy="5966460"/>
            <wp:effectExtent l="0" t="0" r="0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r="-1494" b="17532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DBE6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3C7179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570276CA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B46C9D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0E3585D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1F3627FD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5C855CA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07F84CC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71D9F36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78BB601F"/>
    <w:p w14:paraId="4FCF1660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돋움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2E218FB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2F5D2A76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2025-4-16</w:t>
          </w:r>
          <w:r>
            <w:fldChar w:fldCharType="end"/>
          </w:r>
        </w:p>
      </w:tc>
      <w:tc>
        <w:tcPr>
          <w:tcW w:w="5220" w:type="dxa"/>
        </w:tcPr>
        <w:p w14:paraId="333DE8AF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68241436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AC38651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61F48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12ACFF3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6C5CF47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5CFEAA1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E48C8D2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60545AA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209224BE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2150D7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6C21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3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6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7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8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9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0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39"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iPriority w:val="39"/>
  </w:style>
  <w:style w:type="paragraph" w:styleId="19">
    <w:name w:val="Subtitle"/>
    <w:basedOn w:val="1"/>
    <w:next w:val="1"/>
    <w:link w:val="52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1">
    <w:name w:val="Title"/>
    <w:basedOn w:val="1"/>
    <w:next w:val="1"/>
    <w:link w:val="5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uiPriority w:val="99"/>
    <w:rPr>
      <w:color w:val="0000FF"/>
      <w:u w:val="single"/>
    </w:rPr>
  </w:style>
  <w:style w:type="paragraph" w:customStyle="1" w:styleId="29">
    <w:name w:val="缺省文本"/>
    <w:basedOn w:val="1"/>
    <w:qFormat/>
    <w:uiPriority w:val="0"/>
    <w:rPr>
      <w:sz w:val="24"/>
    </w:rPr>
  </w:style>
  <w:style w:type="paragraph" w:customStyle="1" w:styleId="30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1">
    <w:name w:val="Default Text"/>
    <w:basedOn w:val="1"/>
    <w:uiPriority w:val="0"/>
    <w:rPr>
      <w:sz w:val="24"/>
    </w:rPr>
  </w:style>
  <w:style w:type="paragraph" w:customStyle="1" w:styleId="32">
    <w:name w:val="图样式"/>
    <w:basedOn w:val="1"/>
    <w:uiPriority w:val="0"/>
    <w:pPr>
      <w:keepNext/>
      <w:spacing w:before="80" w:after="80"/>
      <w:jc w:val="center"/>
    </w:pPr>
    <w:rPr>
      <w:szCs w:val="20"/>
    </w:rPr>
  </w:style>
  <w:style w:type="paragraph" w:customStyle="1" w:styleId="33">
    <w:name w:val="文档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4">
    <w:name w:val="È±Ê¡ÎÄ±¾"/>
    <w:basedOn w:val="1"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5">
    <w:name w:val=":w"/>
    <w:basedOn w:val="1"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6">
    <w:name w:val="默认段落字体 Para Char Char Char Char Char Char Char Char Char Char"/>
    <w:basedOn w:val="1"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7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0">
    <w:name w:val="封面表格文本"/>
    <w:basedOn w:val="1"/>
    <w:autoRedefine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1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2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3">
    <w:name w:val="标题 2 字符"/>
    <w:basedOn w:val="24"/>
    <w:link w:val="3"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4">
    <w:name w:val="标题 3 字符"/>
    <w:basedOn w:val="24"/>
    <w:link w:val="4"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5">
    <w:name w:val="标题 4 字符"/>
    <w:basedOn w:val="24"/>
    <w:link w:val="5"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6">
    <w:name w:val="标题 5 字符"/>
    <w:basedOn w:val="24"/>
    <w:link w:val="6"/>
    <w:semiHidden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7">
    <w:name w:val="标题 6 字符"/>
    <w:basedOn w:val="24"/>
    <w:link w:val="7"/>
    <w:semiHidden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8">
    <w:name w:val="标题 7 字符"/>
    <w:basedOn w:val="24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标题 8 字符"/>
    <w:basedOn w:val="24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字符"/>
    <w:basedOn w:val="24"/>
    <w:link w:val="21"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2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4">
    <w:name w:val="Quote"/>
    <w:basedOn w:val="1"/>
    <w:next w:val="1"/>
    <w:link w:val="55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引用 字符"/>
    <w:basedOn w:val="24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明显引用 字符"/>
    <w:basedOn w:val="24"/>
    <w:link w:val="56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8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0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2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33\Desktop\Story&#35774;&#35745;&#35828;&#26126;&#20070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Pages>4</Pages>
  <Words>372</Words>
  <Characters>480</Characters>
  <Lines>10</Lines>
  <Paragraphs>2</Paragraphs>
  <TotalTime>3</TotalTime>
  <ScaleCrop>false</ScaleCrop>
  <LinksUpToDate>false</LinksUpToDate>
  <CharactersWithSpaces>515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2025-04-16T07:21:00Z</dcterms:created>
  <dc:creator>86133</dc:creator>
  <cp:lastModifiedBy>86133</cp:lastModifiedBy>
  <dcterms:modified xsi:type="dcterms:W3CDTF">2025-04-16T07:42:42Z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19D920DB65174DDC84DD7E4BF746CA4E_11</vt:lpwstr>
  </property>
  <property fmtid="{D5CDD505-2E9C-101B-9397-08002B2CF9AE}" pid="4" name="KSOTemplateDocerSaveRecord">
    <vt:lpwstr>eyJoZGlkIjoiNTc5MzUwOWRiZTZhMzUxMWJmZDQxNGZjMjdlY2Q0ZWUifQ==</vt:lpwstr>
  </property>
  <property fmtid="{D5CDD505-2E9C-101B-9397-08002B2CF9AE}" pid="5" name="KSOProductBuildVer">
    <vt:lpwstr>2052-12.1.0.20305</vt:lpwstr>
  </property>
</Properties>
</file>